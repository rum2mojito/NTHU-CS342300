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4214C3" w14:textId="77777777" w:rsidR="00AA6AD2" w:rsidRDefault="00507758">
      <w:pPr>
        <w:pStyle w:val="NoSpacing"/>
      </w:pPr>
      <w:r>
        <w:rPr>
          <w:rFonts w:hint="eastAsia"/>
          <w:lang w:eastAsia="zh-TW"/>
        </w:rPr>
        <w:t>石育瑋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108062633</w:t>
      </w:r>
    </w:p>
    <w:p w14:paraId="37234020" w14:textId="77777777" w:rsidR="00AA6AD2" w:rsidRDefault="00507758">
      <w:pPr>
        <w:pStyle w:val="NoSpacing"/>
      </w:pPr>
      <w:r w:rsidRPr="00507758">
        <w:t>CS 342300</w:t>
      </w:r>
      <w:r>
        <w:t xml:space="preserve"> Operating System</w:t>
      </w:r>
    </w:p>
    <w:p w14:paraId="5E5FE9CF" w14:textId="70449633" w:rsidR="00AA6AD2" w:rsidRPr="006150DB" w:rsidRDefault="00507758">
      <w:pPr>
        <w:pStyle w:val="Title"/>
        <w:rPr>
          <w:b/>
          <w:sz w:val="32"/>
          <w:szCs w:val="32"/>
        </w:rPr>
      </w:pPr>
      <w:r w:rsidRPr="006150DB">
        <w:rPr>
          <w:b/>
          <w:sz w:val="32"/>
          <w:szCs w:val="32"/>
        </w:rPr>
        <w:t>OS HW</w:t>
      </w:r>
      <w:r w:rsidR="00415151">
        <w:rPr>
          <w:b/>
          <w:sz w:val="32"/>
          <w:szCs w:val="32"/>
        </w:rPr>
        <w:t>2</w:t>
      </w:r>
      <w:r w:rsidR="00E31F21" w:rsidRPr="006150DB">
        <w:rPr>
          <w:b/>
          <w:sz w:val="32"/>
          <w:szCs w:val="32"/>
        </w:rPr>
        <w:t xml:space="preserve">: </w:t>
      </w:r>
      <w:proofErr w:type="spellStart"/>
      <w:r w:rsidR="00415151">
        <w:rPr>
          <w:b/>
          <w:sz w:val="32"/>
          <w:szCs w:val="32"/>
        </w:rPr>
        <w:t>Linsting</w:t>
      </w:r>
      <w:proofErr w:type="spellEnd"/>
      <w:r w:rsidR="00415151">
        <w:rPr>
          <w:b/>
          <w:sz w:val="32"/>
          <w:szCs w:val="32"/>
        </w:rPr>
        <w:t xml:space="preserve"> Task</w:t>
      </w:r>
    </w:p>
    <w:p w14:paraId="20999067" w14:textId="77777777" w:rsidR="006150DB" w:rsidRDefault="006150DB" w:rsidP="006150DB">
      <w:pPr>
        <w:ind w:firstLine="0"/>
        <w:rPr>
          <w:b/>
          <w:sz w:val="28"/>
          <w:szCs w:val="28"/>
        </w:rPr>
      </w:pPr>
      <w:r w:rsidRPr="006150DB">
        <w:rPr>
          <w:b/>
          <w:sz w:val="28"/>
          <w:szCs w:val="28"/>
        </w:rPr>
        <w:t>Implementation</w:t>
      </w:r>
    </w:p>
    <w:p w14:paraId="3E458FF7" w14:textId="41BB59E1" w:rsidR="001537E8" w:rsidRDefault="001537E8" w:rsidP="001537E8">
      <w:pPr>
        <w:pStyle w:val="ListParagraph"/>
        <w:numPr>
          <w:ilvl w:val="0"/>
          <w:numId w:val="1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A70AD" wp14:editId="42093B81">
                <wp:simplePos x="0" y="0"/>
                <wp:positionH relativeFrom="column">
                  <wp:posOffset>447040</wp:posOffset>
                </wp:positionH>
                <wp:positionV relativeFrom="paragraph">
                  <wp:posOffset>284480</wp:posOffset>
                </wp:positionV>
                <wp:extent cx="5038725" cy="3214370"/>
                <wp:effectExtent l="0" t="0" r="15875" b="1143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725" cy="3214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FEE597" w14:textId="77777777" w:rsidR="00415151" w:rsidRPr="00415151" w:rsidRDefault="00415151" w:rsidP="00415151">
                            <w:pPr>
                              <w:ind w:firstLine="0"/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</w:pPr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 xml:space="preserve">int </w:t>
                            </w: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hw_init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(void)</w:t>
                            </w:r>
                          </w:p>
                          <w:p w14:paraId="12BA7899" w14:textId="77777777" w:rsidR="00415151" w:rsidRPr="00415151" w:rsidRDefault="00415151" w:rsidP="00415151">
                            <w:pPr>
                              <w:ind w:firstLine="0"/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</w:pPr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{</w:t>
                            </w:r>
                          </w:p>
                          <w:p w14:paraId="16B1410A" w14:textId="1375E351" w:rsidR="00415151" w:rsidRPr="00415151" w:rsidRDefault="00415151" w:rsidP="00415151">
                            <w:pPr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</w:pPr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 xml:space="preserve">struct </w:t>
                            </w: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task_struct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 xml:space="preserve"> *p;</w:t>
                            </w:r>
                          </w:p>
                          <w:p w14:paraId="2918E859" w14:textId="4F87FAC4" w:rsidR="00415151" w:rsidRPr="00415151" w:rsidRDefault="00415151" w:rsidP="00415151">
                            <w:pPr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</w:pPr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char p_</w:t>
                            </w: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buf_</w:t>
                            </w:r>
                            <w:proofErr w:type="gram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tempalte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[</w:t>
                            </w:r>
                            <w:proofErr w:type="gram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] = KERN_INFO "</w:t>
                            </w: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pid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: %6d|pname:</w:t>
                            </w:r>
                            <w:r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 xml:space="preserve"> </w:t>
                            </w:r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%20s|state: %6d\n";</w:t>
                            </w:r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ab/>
                              <w:t xml:space="preserve"> </w:t>
                            </w:r>
                          </w:p>
                          <w:p w14:paraId="3B967A02" w14:textId="77777777" w:rsidR="00415151" w:rsidRPr="00415151" w:rsidRDefault="00415151" w:rsidP="00415151">
                            <w:pPr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</w:pPr>
                          </w:p>
                          <w:p w14:paraId="16D36E7E" w14:textId="7241BC07" w:rsidR="00415151" w:rsidRPr="00415151" w:rsidRDefault="00415151" w:rsidP="00415151">
                            <w:pPr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</w:pP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for_each_process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(p) {</w:t>
                            </w:r>
                          </w:p>
                          <w:p w14:paraId="484285C7" w14:textId="3AF55EC7" w:rsidR="00415151" w:rsidRPr="00415151" w:rsidRDefault="00415151" w:rsidP="00415151">
                            <w:pPr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</w:pPr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printk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p_buf_tempalte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, p-&gt;</w:t>
                            </w: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pid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, p-&gt;comm, p-&gt;state);</w:t>
                            </w:r>
                          </w:p>
                          <w:p w14:paraId="3B13115D" w14:textId="33CAC67F" w:rsidR="00415151" w:rsidRPr="00415151" w:rsidRDefault="00415151" w:rsidP="00415151">
                            <w:pPr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</w:pPr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}</w:t>
                            </w:r>
                          </w:p>
                          <w:p w14:paraId="658DF01A" w14:textId="77777777" w:rsidR="00415151" w:rsidRPr="00415151" w:rsidRDefault="00415151" w:rsidP="00415151">
                            <w:pPr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</w:pPr>
                          </w:p>
                          <w:p w14:paraId="1141150D" w14:textId="052DC44A" w:rsidR="00415151" w:rsidRPr="00415151" w:rsidRDefault="00415151" w:rsidP="00415151">
                            <w:pPr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</w:pPr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return 0;</w:t>
                            </w:r>
                          </w:p>
                          <w:p w14:paraId="3A5FC008" w14:textId="08D15404" w:rsidR="001537E8" w:rsidRDefault="00415151" w:rsidP="00415151">
                            <w:pPr>
                              <w:ind w:firstLine="0"/>
                            </w:pPr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4A70AD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35.2pt;margin-top:22.4pt;width:396.75pt;height:25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" fillcolor="white [3201]" strokeweight=".5pt">
                <v:textbox>
                  <w:txbxContent>
                    <w:p w14:paraId="09FEE597" w14:textId="77777777" w:rsidR="00415151" w:rsidRPr="00415151" w:rsidRDefault="00415151" w:rsidP="00415151">
                      <w:pPr>
                        <w:ind w:firstLine="0"/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</w:pPr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 xml:space="preserve">int </w:t>
                      </w: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hw_init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(void)</w:t>
                      </w:r>
                    </w:p>
                    <w:p w14:paraId="12BA7899" w14:textId="77777777" w:rsidR="00415151" w:rsidRPr="00415151" w:rsidRDefault="00415151" w:rsidP="00415151">
                      <w:pPr>
                        <w:ind w:firstLine="0"/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</w:pPr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{</w:t>
                      </w:r>
                    </w:p>
                    <w:p w14:paraId="16B1410A" w14:textId="1375E351" w:rsidR="00415151" w:rsidRPr="00415151" w:rsidRDefault="00415151" w:rsidP="00415151">
                      <w:pPr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</w:pPr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 xml:space="preserve">struct </w:t>
                      </w: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task_struct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 xml:space="preserve"> *p;</w:t>
                      </w:r>
                    </w:p>
                    <w:p w14:paraId="2918E859" w14:textId="4F87FAC4" w:rsidR="00415151" w:rsidRPr="00415151" w:rsidRDefault="00415151" w:rsidP="00415151">
                      <w:pPr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</w:pPr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char p_</w:t>
                      </w: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buf_</w:t>
                      </w:r>
                      <w:proofErr w:type="gram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tempalte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[</w:t>
                      </w:r>
                      <w:proofErr w:type="gram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] = KERN_INFO "</w:t>
                      </w: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pid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: %6d|pname:</w:t>
                      </w:r>
                      <w:r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 xml:space="preserve"> </w:t>
                      </w:r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%20s|state: %6d\n";</w:t>
                      </w:r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ab/>
                        <w:t xml:space="preserve"> </w:t>
                      </w:r>
                    </w:p>
                    <w:p w14:paraId="3B967A02" w14:textId="77777777" w:rsidR="00415151" w:rsidRPr="00415151" w:rsidRDefault="00415151" w:rsidP="00415151">
                      <w:pPr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</w:pPr>
                    </w:p>
                    <w:p w14:paraId="16D36E7E" w14:textId="7241BC07" w:rsidR="00415151" w:rsidRPr="00415151" w:rsidRDefault="00415151" w:rsidP="00415151">
                      <w:pPr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</w:pP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for_each_process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(p) {</w:t>
                      </w:r>
                    </w:p>
                    <w:p w14:paraId="484285C7" w14:textId="3AF55EC7" w:rsidR="00415151" w:rsidRPr="00415151" w:rsidRDefault="00415151" w:rsidP="00415151">
                      <w:pPr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</w:pPr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 xml:space="preserve">    </w:t>
                      </w:r>
                      <w:proofErr w:type="spellStart"/>
                      <w:proofErr w:type="gram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printk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(</w:t>
                      </w:r>
                      <w:proofErr w:type="spellStart"/>
                      <w:proofErr w:type="gram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p_buf_tempalte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, p-&gt;</w:t>
                      </w: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pid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, p-&gt;comm, p-&gt;state);</w:t>
                      </w:r>
                    </w:p>
                    <w:p w14:paraId="3B13115D" w14:textId="33CAC67F" w:rsidR="00415151" w:rsidRPr="00415151" w:rsidRDefault="00415151" w:rsidP="00415151">
                      <w:pPr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</w:pPr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}</w:t>
                      </w:r>
                    </w:p>
                    <w:p w14:paraId="658DF01A" w14:textId="77777777" w:rsidR="00415151" w:rsidRPr="00415151" w:rsidRDefault="00415151" w:rsidP="00415151">
                      <w:pPr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</w:pPr>
                    </w:p>
                    <w:p w14:paraId="1141150D" w14:textId="052DC44A" w:rsidR="00415151" w:rsidRPr="00415151" w:rsidRDefault="00415151" w:rsidP="00415151">
                      <w:pPr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</w:pPr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return 0;</w:t>
                      </w:r>
                    </w:p>
                    <w:p w14:paraId="3A5FC008" w14:textId="08D15404" w:rsidR="001537E8" w:rsidRDefault="00415151" w:rsidP="00415151">
                      <w:pPr>
                        <w:ind w:firstLine="0"/>
                      </w:pPr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15151" w:rsidRPr="00415151">
        <w:rPr>
          <w:noProof/>
        </w:rPr>
        <w:t>linear</w:t>
      </w:r>
      <w:r w:rsidR="00415151">
        <w:rPr>
          <w:noProof/>
        </w:rPr>
        <w:t xml:space="preserve"> </w:t>
      </w:r>
      <w:r w:rsidR="00415151">
        <w:rPr>
          <w:rFonts w:hint="eastAsia"/>
          <w:noProof/>
          <w:lang w:eastAsia="zh-TW"/>
        </w:rPr>
        <w:t>版本</w:t>
      </w:r>
    </w:p>
    <w:p w14:paraId="0DB0DAB0" w14:textId="77777777" w:rsidR="001537E8" w:rsidRDefault="001537E8" w:rsidP="001537E8">
      <w:pPr>
        <w:ind w:left="360" w:firstLine="0"/>
      </w:pPr>
    </w:p>
    <w:p w14:paraId="54C25140" w14:textId="3CB7C52F" w:rsidR="001537E8" w:rsidRDefault="00415151" w:rsidP="00834D4D">
      <w:pPr>
        <w:ind w:left="720" w:firstLine="0"/>
        <w:rPr>
          <w:rFonts w:hint="eastAsia"/>
          <w:lang w:eastAsia="zh-TW"/>
        </w:rPr>
      </w:pPr>
      <w:r>
        <w:rPr>
          <w:rFonts w:hint="eastAsia"/>
          <w:lang w:eastAsia="zh-TW"/>
        </w:rPr>
        <w:t>l</w:t>
      </w:r>
      <w:r>
        <w:rPr>
          <w:lang w:eastAsia="zh-TW"/>
        </w:rPr>
        <w:t>inear</w:t>
      </w:r>
      <w:r>
        <w:rPr>
          <w:rFonts w:hint="eastAsia"/>
          <w:lang w:eastAsia="zh-TW"/>
        </w:rPr>
        <w:t>版本非常簡單，只需要</w:t>
      </w:r>
      <w:r>
        <w:rPr>
          <w:rFonts w:hint="eastAsia"/>
          <w:lang w:eastAsia="zh-TW"/>
        </w:rPr>
        <w:t>c</w:t>
      </w:r>
      <w:r>
        <w:rPr>
          <w:lang w:eastAsia="zh-TW"/>
        </w:rPr>
        <w:t>all &lt;</w:t>
      </w:r>
      <w:proofErr w:type="spellStart"/>
      <w:r>
        <w:rPr>
          <w:lang w:eastAsia="zh-TW"/>
        </w:rPr>
        <w:t>linux</w:t>
      </w:r>
      <w:proofErr w:type="spellEnd"/>
      <w:r>
        <w:rPr>
          <w:lang w:eastAsia="zh-TW"/>
        </w:rPr>
        <w:t>/sched/</w:t>
      </w:r>
      <w:proofErr w:type="spellStart"/>
      <w:r>
        <w:rPr>
          <w:lang w:eastAsia="zh-TW"/>
        </w:rPr>
        <w:t>signal.h</w:t>
      </w:r>
      <w:proofErr w:type="spellEnd"/>
      <w:r>
        <w:rPr>
          <w:lang w:eastAsia="zh-TW"/>
        </w:rPr>
        <w:t xml:space="preserve">&gt; </w:t>
      </w:r>
      <w:r>
        <w:rPr>
          <w:rFonts w:hint="eastAsia"/>
          <w:lang w:eastAsia="zh-TW"/>
        </w:rPr>
        <w:t>裡面提供的</w:t>
      </w:r>
      <w:proofErr w:type="spellStart"/>
      <w:r>
        <w:rPr>
          <w:rFonts w:hint="eastAsia"/>
          <w:lang w:eastAsia="zh-TW"/>
        </w:rPr>
        <w:t>f</w:t>
      </w:r>
      <w:r>
        <w:rPr>
          <w:lang w:eastAsia="zh-TW"/>
        </w:rPr>
        <w:t>or_each_process</w:t>
      </w:r>
      <w:proofErr w:type="spellEnd"/>
      <w:r>
        <w:rPr>
          <w:lang w:eastAsia="zh-TW"/>
        </w:rPr>
        <w:t>()</w:t>
      </w:r>
      <w:r>
        <w:rPr>
          <w:rFonts w:hint="eastAsia"/>
          <w:lang w:eastAsia="zh-TW"/>
        </w:rPr>
        <w:t>就能</w:t>
      </w:r>
      <w:r>
        <w:rPr>
          <w:rFonts w:hint="eastAsia"/>
          <w:lang w:eastAsia="zh-TW"/>
        </w:rPr>
        <w:t>t</w:t>
      </w:r>
      <w:r>
        <w:rPr>
          <w:lang w:eastAsia="zh-TW"/>
        </w:rPr>
        <w:t>raverse</w:t>
      </w:r>
      <w:r>
        <w:rPr>
          <w:rFonts w:hint="eastAsia"/>
          <w:lang w:eastAsia="zh-TW"/>
        </w:rPr>
        <w:t>所有的</w:t>
      </w:r>
      <w:r>
        <w:rPr>
          <w:rFonts w:hint="eastAsia"/>
          <w:lang w:eastAsia="zh-TW"/>
        </w:rPr>
        <w:t>p</w:t>
      </w:r>
      <w:r>
        <w:rPr>
          <w:lang w:eastAsia="zh-TW"/>
        </w:rPr>
        <w:t>rocess</w:t>
      </w:r>
      <w:r>
        <w:rPr>
          <w:rFonts w:hint="eastAsia"/>
          <w:lang w:eastAsia="zh-TW"/>
        </w:rPr>
        <w:t>，再把資訊</w:t>
      </w:r>
      <w:r>
        <w:rPr>
          <w:rFonts w:hint="eastAsia"/>
          <w:lang w:eastAsia="zh-TW"/>
        </w:rPr>
        <w:t>p</w:t>
      </w:r>
      <w:r>
        <w:rPr>
          <w:lang w:eastAsia="zh-TW"/>
        </w:rPr>
        <w:t>rint</w:t>
      </w:r>
      <w:r>
        <w:rPr>
          <w:rFonts w:hint="eastAsia"/>
          <w:lang w:eastAsia="zh-TW"/>
        </w:rPr>
        <w:t>出來就完成了！</w:t>
      </w:r>
    </w:p>
    <w:p w14:paraId="3DB3F0BF" w14:textId="280309DC" w:rsidR="001537E8" w:rsidRPr="00D82063" w:rsidRDefault="00D82063" w:rsidP="001537E8">
      <w:pPr>
        <w:pStyle w:val="ListParagraph"/>
        <w:numPr>
          <w:ilvl w:val="0"/>
          <w:numId w:val="15"/>
        </w:numPr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DD19F4" wp14:editId="4AEF86A1">
                <wp:simplePos x="0" y="0"/>
                <wp:positionH relativeFrom="column">
                  <wp:posOffset>442595</wp:posOffset>
                </wp:positionH>
                <wp:positionV relativeFrom="paragraph">
                  <wp:posOffset>316230</wp:posOffset>
                </wp:positionV>
                <wp:extent cx="5253990" cy="3453130"/>
                <wp:effectExtent l="0" t="0" r="16510" b="1397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3990" cy="3453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3EDCB6" w14:textId="77777777" w:rsidR="00415151" w:rsidRPr="00415151" w:rsidRDefault="00415151" w:rsidP="00415151">
                            <w:pPr>
                              <w:ind w:firstLine="0"/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</w:pPr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dfs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(</w:t>
                            </w:r>
                            <w:proofErr w:type="gram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 xml:space="preserve">struct </w:t>
                            </w: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task_struct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 xml:space="preserve"> *</w:t>
                            </w: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t_current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)</w:t>
                            </w:r>
                          </w:p>
                          <w:p w14:paraId="7EA614B8" w14:textId="77777777" w:rsidR="00415151" w:rsidRPr="00415151" w:rsidRDefault="00415151" w:rsidP="00415151">
                            <w:pPr>
                              <w:ind w:firstLine="0"/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</w:pPr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{</w:t>
                            </w:r>
                          </w:p>
                          <w:p w14:paraId="4475D88B" w14:textId="24DA255B" w:rsidR="00415151" w:rsidRPr="00415151" w:rsidRDefault="00415151" w:rsidP="00415151">
                            <w:pPr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</w:pPr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 xml:space="preserve">struct </w:t>
                            </w: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task_struct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 xml:space="preserve"> *</w:t>
                            </w: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t_children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;</w:t>
                            </w:r>
                          </w:p>
                          <w:p w14:paraId="78013684" w14:textId="5FD7D492" w:rsidR="00415151" w:rsidRPr="00415151" w:rsidRDefault="00415151" w:rsidP="00415151">
                            <w:pPr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</w:pPr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 xml:space="preserve">struct </w:t>
                            </w: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list_head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 xml:space="preserve"> *</w:t>
                            </w: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l_children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;</w:t>
                            </w:r>
                          </w:p>
                          <w:p w14:paraId="619566FA" w14:textId="77777777" w:rsidR="00415151" w:rsidRPr="00415151" w:rsidRDefault="00415151" w:rsidP="00415151">
                            <w:pPr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</w:pPr>
                          </w:p>
                          <w:p w14:paraId="3B9C7CEE" w14:textId="7602CDF0" w:rsidR="00415151" w:rsidRPr="00415151" w:rsidRDefault="00415151" w:rsidP="00415151">
                            <w:pPr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</w:pP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list_for_</w:t>
                            </w:r>
                            <w:proofErr w:type="gram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each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l_children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, &amp;</w:t>
                            </w: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t_current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-&gt;children) {</w:t>
                            </w:r>
                          </w:p>
                          <w:p w14:paraId="7D7196D1" w14:textId="64A3556A" w:rsidR="00415151" w:rsidRPr="00415151" w:rsidRDefault="00415151" w:rsidP="00415151">
                            <w:pPr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</w:pPr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ab/>
                            </w: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t_children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 xml:space="preserve"> = </w:t>
                            </w: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list_</w:t>
                            </w:r>
                            <w:proofErr w:type="gram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entry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l_children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 xml:space="preserve">, struct </w:t>
                            </w: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task_struct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, sibling);</w:t>
                            </w:r>
                          </w:p>
                          <w:p w14:paraId="09B3C066" w14:textId="28758E11" w:rsidR="00415151" w:rsidRPr="00415151" w:rsidRDefault="00415151" w:rsidP="00415151">
                            <w:pPr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</w:pPr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printk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p_buf_template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 xml:space="preserve">, </w:t>
                            </w: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t_children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-&gt;</w:t>
                            </w: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pid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 xml:space="preserve">, </w:t>
                            </w: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t_children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 xml:space="preserve">-&gt;comm, </w:t>
                            </w: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t_children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-&gt;state);</w:t>
                            </w:r>
                          </w:p>
                          <w:p w14:paraId="4FE8AEE5" w14:textId="40D7EB62" w:rsidR="00415151" w:rsidRPr="00415151" w:rsidRDefault="00415151" w:rsidP="00415151">
                            <w:pPr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</w:pPr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ab/>
                            </w: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dfs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(</w:t>
                            </w:r>
                            <w:proofErr w:type="spellStart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t_children</w:t>
                            </w:r>
                            <w:proofErr w:type="spellEnd"/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);</w:t>
                            </w:r>
                          </w:p>
                          <w:p w14:paraId="2C8A569E" w14:textId="366DD3D6" w:rsidR="00415151" w:rsidRPr="00415151" w:rsidRDefault="00415151" w:rsidP="00415151">
                            <w:pPr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</w:pPr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}</w:t>
                            </w:r>
                          </w:p>
                          <w:p w14:paraId="1DE83F5A" w14:textId="5229B38E" w:rsidR="00D82063" w:rsidRDefault="00415151" w:rsidP="00415151">
                            <w:pPr>
                              <w:ind w:firstLine="0"/>
                            </w:pPr>
                            <w:r w:rsidRPr="00415151">
                              <w:rPr>
                                <w:rFonts w:ascii="Menlo" w:eastAsia="Times New Roman" w:hAnsi="Menlo" w:cs="Menlo"/>
                                <w:color w:val="0000FF"/>
                                <w:sz w:val="18"/>
                                <w:szCs w:val="18"/>
                                <w:lang w:eastAsia="zh-TW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D19F4" id="Text Box 14" o:spid="_x0000_s1027" type="#_x0000_t202" style="position:absolute;left:0;text-align:left;margin-left:34.85pt;margin-top:24.9pt;width:413.7pt;height:271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" fillcolor="white [3201]" strokeweight=".5pt">
                <v:textbox>
                  <w:txbxContent>
                    <w:p w14:paraId="583EDCB6" w14:textId="77777777" w:rsidR="00415151" w:rsidRPr="00415151" w:rsidRDefault="00415151" w:rsidP="00415151">
                      <w:pPr>
                        <w:ind w:firstLine="0"/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</w:pPr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 xml:space="preserve">void </w:t>
                      </w:r>
                      <w:proofErr w:type="spellStart"/>
                      <w:proofErr w:type="gram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dfs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(</w:t>
                      </w:r>
                      <w:proofErr w:type="gram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 xml:space="preserve">struct </w:t>
                      </w: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task_struct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 xml:space="preserve"> *</w:t>
                      </w: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t_current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)</w:t>
                      </w:r>
                    </w:p>
                    <w:p w14:paraId="7EA614B8" w14:textId="77777777" w:rsidR="00415151" w:rsidRPr="00415151" w:rsidRDefault="00415151" w:rsidP="00415151">
                      <w:pPr>
                        <w:ind w:firstLine="0"/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</w:pPr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{</w:t>
                      </w:r>
                    </w:p>
                    <w:p w14:paraId="4475D88B" w14:textId="24DA255B" w:rsidR="00415151" w:rsidRPr="00415151" w:rsidRDefault="00415151" w:rsidP="00415151">
                      <w:pPr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</w:pPr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 xml:space="preserve">struct </w:t>
                      </w: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task_struct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 xml:space="preserve"> *</w:t>
                      </w: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t_children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;</w:t>
                      </w:r>
                    </w:p>
                    <w:p w14:paraId="78013684" w14:textId="5FD7D492" w:rsidR="00415151" w:rsidRPr="00415151" w:rsidRDefault="00415151" w:rsidP="00415151">
                      <w:pPr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</w:pPr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 xml:space="preserve">struct </w:t>
                      </w: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list_head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 xml:space="preserve"> *</w:t>
                      </w: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l_children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;</w:t>
                      </w:r>
                    </w:p>
                    <w:p w14:paraId="619566FA" w14:textId="77777777" w:rsidR="00415151" w:rsidRPr="00415151" w:rsidRDefault="00415151" w:rsidP="00415151">
                      <w:pPr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</w:pPr>
                    </w:p>
                    <w:p w14:paraId="3B9C7CEE" w14:textId="7602CDF0" w:rsidR="00415151" w:rsidRPr="00415151" w:rsidRDefault="00415151" w:rsidP="00415151">
                      <w:pPr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</w:pP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list_for_</w:t>
                      </w:r>
                      <w:proofErr w:type="gram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each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(</w:t>
                      </w:r>
                      <w:proofErr w:type="spellStart"/>
                      <w:proofErr w:type="gram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l_children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, &amp;</w:t>
                      </w: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t_current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-&gt;children) {</w:t>
                      </w:r>
                    </w:p>
                    <w:p w14:paraId="7D7196D1" w14:textId="64A3556A" w:rsidR="00415151" w:rsidRPr="00415151" w:rsidRDefault="00415151" w:rsidP="00415151">
                      <w:pPr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</w:pPr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ab/>
                      </w: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t_children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 xml:space="preserve"> = </w:t>
                      </w: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list_</w:t>
                      </w:r>
                      <w:proofErr w:type="gram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entry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(</w:t>
                      </w:r>
                      <w:proofErr w:type="spellStart"/>
                      <w:proofErr w:type="gram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l_children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 xml:space="preserve">, struct </w:t>
                      </w: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task_struct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, sibling);</w:t>
                      </w:r>
                    </w:p>
                    <w:p w14:paraId="09B3C066" w14:textId="28758E11" w:rsidR="00415151" w:rsidRPr="00415151" w:rsidRDefault="00415151" w:rsidP="00415151">
                      <w:pPr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</w:pPr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ab/>
                      </w:r>
                      <w:proofErr w:type="spellStart"/>
                      <w:proofErr w:type="gram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printk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(</w:t>
                      </w:r>
                      <w:proofErr w:type="spellStart"/>
                      <w:proofErr w:type="gram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p_buf_template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 xml:space="preserve">, </w:t>
                      </w: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t_children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-&gt;</w:t>
                      </w: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pid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 xml:space="preserve">, </w:t>
                      </w: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t_children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 xml:space="preserve">-&gt;comm, </w:t>
                      </w: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t_children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-&gt;state);</w:t>
                      </w:r>
                    </w:p>
                    <w:p w14:paraId="4FE8AEE5" w14:textId="40D7EB62" w:rsidR="00415151" w:rsidRPr="00415151" w:rsidRDefault="00415151" w:rsidP="00415151">
                      <w:pPr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</w:pPr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ab/>
                      </w: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dfs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(</w:t>
                      </w:r>
                      <w:proofErr w:type="spellStart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t_children</w:t>
                      </w:r>
                      <w:proofErr w:type="spellEnd"/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);</w:t>
                      </w:r>
                    </w:p>
                    <w:p w14:paraId="2C8A569E" w14:textId="366DD3D6" w:rsidR="00415151" w:rsidRPr="00415151" w:rsidRDefault="00415151" w:rsidP="00415151">
                      <w:pPr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</w:pPr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}</w:t>
                      </w:r>
                    </w:p>
                    <w:p w14:paraId="1DE83F5A" w14:textId="5229B38E" w:rsidR="00D82063" w:rsidRDefault="00415151" w:rsidP="00415151">
                      <w:pPr>
                        <w:ind w:firstLine="0"/>
                      </w:pPr>
                      <w:r w:rsidRPr="00415151">
                        <w:rPr>
                          <w:rFonts w:ascii="Menlo" w:eastAsia="Times New Roman" w:hAnsi="Menlo" w:cs="Menlo"/>
                          <w:color w:val="0000FF"/>
                          <w:sz w:val="18"/>
                          <w:szCs w:val="18"/>
                          <w:lang w:eastAsia="zh-TW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15151">
        <w:rPr>
          <w:noProof/>
          <w:lang w:eastAsia="zh-TW"/>
        </w:rPr>
        <w:t>dfs</w:t>
      </w:r>
      <w:r w:rsidR="00415151">
        <w:rPr>
          <w:rFonts w:hint="eastAsia"/>
          <w:noProof/>
          <w:lang w:eastAsia="zh-TW"/>
        </w:rPr>
        <w:t>版本</w:t>
      </w:r>
    </w:p>
    <w:p w14:paraId="3B27A9D3" w14:textId="77777777" w:rsidR="00D82063" w:rsidRDefault="00D82063" w:rsidP="00D82063">
      <w:pPr>
        <w:pStyle w:val="ListParagraph"/>
        <w:ind w:firstLine="0"/>
      </w:pPr>
    </w:p>
    <w:p w14:paraId="7BAAE6B4" w14:textId="3A3A3C5F" w:rsidR="00834D4D" w:rsidRPr="00233C2E" w:rsidRDefault="00415151" w:rsidP="00233C2E">
      <w:pPr>
        <w:pStyle w:val="ListParagraph"/>
        <w:ind w:firstLine="0"/>
        <w:rPr>
          <w:rFonts w:hint="eastAsia"/>
          <w:lang w:eastAsia="zh-TW"/>
        </w:rPr>
      </w:pPr>
      <w:proofErr w:type="spellStart"/>
      <w:r>
        <w:rPr>
          <w:lang w:eastAsia="zh-TW"/>
        </w:rPr>
        <w:t>Dfs</w:t>
      </w:r>
      <w:proofErr w:type="spellEnd"/>
      <w:r>
        <w:rPr>
          <w:rFonts w:hint="eastAsia"/>
          <w:lang w:eastAsia="zh-TW"/>
        </w:rPr>
        <w:t>版本實現的核心就是上面寫的</w:t>
      </w:r>
      <w:proofErr w:type="spellStart"/>
      <w:r>
        <w:rPr>
          <w:rFonts w:hint="eastAsia"/>
          <w:lang w:eastAsia="zh-TW"/>
        </w:rPr>
        <w:t>d</w:t>
      </w:r>
      <w:r>
        <w:rPr>
          <w:lang w:eastAsia="zh-TW"/>
        </w:rPr>
        <w:t>fs</w:t>
      </w:r>
      <w:proofErr w:type="spellEnd"/>
      <w:r>
        <w:rPr>
          <w:lang w:eastAsia="zh-TW"/>
        </w:rPr>
        <w:t xml:space="preserve"> function</w:t>
      </w:r>
      <w:r>
        <w:rPr>
          <w:rFonts w:hint="eastAsia"/>
          <w:lang w:eastAsia="zh-TW"/>
        </w:rPr>
        <w:t>，在函數裡面對</w:t>
      </w:r>
      <w:r>
        <w:rPr>
          <w:rFonts w:hint="eastAsia"/>
          <w:lang w:eastAsia="zh-TW"/>
        </w:rPr>
        <w:t>p</w:t>
      </w:r>
      <w:r>
        <w:rPr>
          <w:lang w:eastAsia="zh-TW"/>
        </w:rPr>
        <w:t>rocess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c</w:t>
      </w:r>
      <w:r>
        <w:rPr>
          <w:lang w:eastAsia="zh-TW"/>
        </w:rPr>
        <w:t>hildren traverse</w:t>
      </w:r>
      <w:r>
        <w:rPr>
          <w:rFonts w:hint="eastAsia"/>
          <w:lang w:eastAsia="zh-TW"/>
        </w:rPr>
        <w:t>，</w:t>
      </w:r>
      <w:r w:rsidR="00233C2E">
        <w:rPr>
          <w:rFonts w:hint="eastAsia"/>
          <w:lang w:eastAsia="zh-TW"/>
        </w:rPr>
        <w:t>且</w:t>
      </w:r>
      <w:r w:rsidR="00233C2E">
        <w:rPr>
          <w:rFonts w:hint="eastAsia"/>
          <w:lang w:eastAsia="zh-TW"/>
        </w:rPr>
        <w:t>p</w:t>
      </w:r>
      <w:r w:rsidR="00233C2E">
        <w:rPr>
          <w:lang w:eastAsia="zh-TW"/>
        </w:rPr>
        <w:t>rint</w:t>
      </w:r>
      <w:r w:rsidR="00233C2E">
        <w:rPr>
          <w:rFonts w:hint="eastAsia"/>
          <w:lang w:eastAsia="zh-TW"/>
        </w:rPr>
        <w:t>出</w:t>
      </w:r>
      <w:r w:rsidR="00233C2E">
        <w:rPr>
          <w:rFonts w:hint="eastAsia"/>
          <w:lang w:eastAsia="zh-TW"/>
        </w:rPr>
        <w:t>p</w:t>
      </w:r>
      <w:r w:rsidR="00233C2E">
        <w:rPr>
          <w:lang w:eastAsia="zh-TW"/>
        </w:rPr>
        <w:t>rocess</w:t>
      </w:r>
      <w:r w:rsidR="00233C2E">
        <w:rPr>
          <w:rFonts w:hint="eastAsia"/>
          <w:lang w:eastAsia="zh-TW"/>
        </w:rPr>
        <w:t>的資訊，</w:t>
      </w:r>
      <w:r>
        <w:rPr>
          <w:rFonts w:hint="eastAsia"/>
          <w:lang w:eastAsia="zh-TW"/>
        </w:rPr>
        <w:t>在執行下一個</w:t>
      </w:r>
      <w:r>
        <w:rPr>
          <w:rFonts w:hint="eastAsia"/>
          <w:lang w:eastAsia="zh-TW"/>
        </w:rPr>
        <w:t>l</w:t>
      </w:r>
      <w:r>
        <w:rPr>
          <w:lang w:eastAsia="zh-TW"/>
        </w:rPr>
        <w:t>oop</w:t>
      </w:r>
      <w:r>
        <w:rPr>
          <w:rFonts w:hint="eastAsia"/>
          <w:lang w:eastAsia="zh-TW"/>
        </w:rPr>
        <w:t>前</w:t>
      </w:r>
      <w:r w:rsidR="00233C2E">
        <w:rPr>
          <w:rFonts w:hint="eastAsia"/>
          <w:lang w:eastAsia="zh-TW"/>
        </w:rPr>
        <w:t>，會在對當前</w:t>
      </w:r>
      <w:proofErr w:type="spellStart"/>
      <w:r w:rsidR="00233C2E">
        <w:rPr>
          <w:lang w:eastAsia="zh-TW"/>
        </w:rPr>
        <w:t>task_struct</w:t>
      </w:r>
      <w:proofErr w:type="spellEnd"/>
      <w:r w:rsidR="00233C2E">
        <w:rPr>
          <w:rFonts w:hint="eastAsia"/>
          <w:lang w:eastAsia="zh-TW"/>
        </w:rPr>
        <w:t>的</w:t>
      </w:r>
      <w:r w:rsidR="00233C2E">
        <w:rPr>
          <w:rFonts w:hint="eastAsia"/>
          <w:lang w:eastAsia="zh-TW"/>
        </w:rPr>
        <w:t>c</w:t>
      </w:r>
      <w:r w:rsidR="00233C2E">
        <w:rPr>
          <w:lang w:eastAsia="zh-TW"/>
        </w:rPr>
        <w:t>hildren</w:t>
      </w:r>
      <w:r w:rsidR="00233C2E">
        <w:rPr>
          <w:rFonts w:hint="eastAsia"/>
          <w:lang w:eastAsia="zh-TW"/>
        </w:rPr>
        <w:t>執行</w:t>
      </w:r>
      <w:proofErr w:type="spellStart"/>
      <w:r w:rsidR="00233C2E">
        <w:rPr>
          <w:rFonts w:hint="eastAsia"/>
          <w:lang w:eastAsia="zh-TW"/>
        </w:rPr>
        <w:t>d</w:t>
      </w:r>
      <w:r w:rsidR="00233C2E">
        <w:rPr>
          <w:lang w:eastAsia="zh-TW"/>
        </w:rPr>
        <w:t>fs</w:t>
      </w:r>
      <w:proofErr w:type="spellEnd"/>
      <w:r w:rsidR="00233C2E">
        <w:rPr>
          <w:lang w:eastAsia="zh-TW"/>
        </w:rPr>
        <w:t xml:space="preserve"> function</w:t>
      </w:r>
      <w:r w:rsidR="00233C2E">
        <w:rPr>
          <w:rFonts w:hint="eastAsia"/>
          <w:lang w:eastAsia="zh-TW"/>
        </w:rPr>
        <w:t>，由此達到</w:t>
      </w:r>
      <w:proofErr w:type="spellStart"/>
      <w:r w:rsidR="00233C2E">
        <w:rPr>
          <w:rFonts w:hint="eastAsia"/>
          <w:lang w:eastAsia="zh-TW"/>
        </w:rPr>
        <w:t>d</w:t>
      </w:r>
      <w:r w:rsidR="00233C2E">
        <w:rPr>
          <w:lang w:eastAsia="zh-TW"/>
        </w:rPr>
        <w:t>fs</w:t>
      </w:r>
      <w:proofErr w:type="spellEnd"/>
      <w:r w:rsidR="00233C2E">
        <w:rPr>
          <w:rFonts w:hint="eastAsia"/>
          <w:lang w:eastAsia="zh-TW"/>
        </w:rPr>
        <w:t>的目的．</w:t>
      </w:r>
    </w:p>
    <w:p w14:paraId="63795477" w14:textId="77777777" w:rsidR="009574B1" w:rsidRDefault="009574B1" w:rsidP="00834D4D"/>
    <w:p w14:paraId="40AA528A" w14:textId="6DF5C6EB" w:rsidR="006150DB" w:rsidRDefault="006150DB" w:rsidP="009574B1">
      <w:pPr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t>Result</w:t>
      </w:r>
    </w:p>
    <w:p w14:paraId="08DD1F6F" w14:textId="2E5EE1C1" w:rsidR="00233C2E" w:rsidRDefault="00233C2E" w:rsidP="00233C2E">
      <w:pPr>
        <w:pStyle w:val="ListParagraph"/>
        <w:numPr>
          <w:ilvl w:val="0"/>
          <w:numId w:val="16"/>
        </w:numPr>
        <w:rPr>
          <w:lang w:eastAsia="zh-TW"/>
        </w:rPr>
      </w:pPr>
      <w:r w:rsidRPr="00233C2E">
        <w:rPr>
          <w:lang w:eastAsia="zh-TW"/>
        </w:rPr>
        <w:t>Linear</w:t>
      </w:r>
      <w:r w:rsidRPr="00233C2E">
        <w:rPr>
          <w:rFonts w:hint="eastAsia"/>
          <w:lang w:eastAsia="zh-TW"/>
        </w:rPr>
        <w:t>版本</w:t>
      </w:r>
    </w:p>
    <w:p w14:paraId="09076B81" w14:textId="2B4B9E5B" w:rsidR="00233C2E" w:rsidRDefault="00233C2E" w:rsidP="00233C2E">
      <w:pPr>
        <w:pStyle w:val="ListParagraph"/>
        <w:ind w:left="0" w:firstLine="0"/>
        <w:jc w:val="center"/>
        <w:rPr>
          <w:lang w:eastAsia="zh-TW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F06E141" wp14:editId="5641A44C">
            <wp:extent cx="4510262" cy="3650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03 at 10.53.59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9" cy="36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742D" w14:textId="5C25BD83" w:rsidR="00233C2E" w:rsidRDefault="00233C2E" w:rsidP="00233C2E">
      <w:pPr>
        <w:pStyle w:val="ListParagraph"/>
        <w:numPr>
          <w:ilvl w:val="0"/>
          <w:numId w:val="16"/>
        </w:numPr>
        <w:rPr>
          <w:lang w:eastAsia="zh-TW"/>
        </w:rPr>
      </w:pPr>
      <w:proofErr w:type="spellStart"/>
      <w:r>
        <w:rPr>
          <w:lang w:eastAsia="zh-TW"/>
        </w:rPr>
        <w:t>Dfs</w:t>
      </w:r>
      <w:proofErr w:type="spellEnd"/>
      <w:r>
        <w:rPr>
          <w:rFonts w:hint="eastAsia"/>
          <w:lang w:eastAsia="zh-TW"/>
        </w:rPr>
        <w:t>版本</w:t>
      </w:r>
    </w:p>
    <w:p w14:paraId="2EE43165" w14:textId="2F48DC64" w:rsidR="00233C2E" w:rsidRPr="00233C2E" w:rsidRDefault="00233C2E" w:rsidP="00233C2E">
      <w:pPr>
        <w:pStyle w:val="ListParagraph"/>
        <w:ind w:left="0" w:firstLine="0"/>
        <w:jc w:val="center"/>
        <w:rPr>
          <w:rFonts w:hint="eastAsia"/>
          <w:lang w:eastAsia="zh-TW"/>
        </w:rPr>
      </w:pPr>
      <w:r>
        <w:rPr>
          <w:rFonts w:hint="eastAsia"/>
          <w:lang w:eastAsia="zh-TW"/>
        </w:rPr>
        <w:t>·</w:t>
      </w:r>
      <w:r>
        <w:rPr>
          <w:rFonts w:hint="eastAsia"/>
          <w:noProof/>
          <w:lang w:eastAsia="zh-TW"/>
        </w:rPr>
        <w:drawing>
          <wp:inline distT="0" distB="0" distL="0" distR="0" wp14:anchorId="665414D4" wp14:editId="45C1A4BC">
            <wp:extent cx="4465320" cy="36142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3 at 10.54.33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237" cy="362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FC2E" w14:textId="0654F582" w:rsidR="00233C2E" w:rsidRPr="00233C2E" w:rsidRDefault="00233C2E" w:rsidP="00233C2E">
      <w:pPr>
        <w:ind w:firstLine="0"/>
        <w:rPr>
          <w:b/>
          <w:sz w:val="28"/>
          <w:szCs w:val="28"/>
        </w:rPr>
      </w:pPr>
    </w:p>
    <w:p w14:paraId="612D54E4" w14:textId="672AE605" w:rsidR="006150DB" w:rsidRDefault="006150DB" w:rsidP="006150DB">
      <w:pPr>
        <w:ind w:firstLine="0"/>
        <w:rPr>
          <w:b/>
          <w:sz w:val="28"/>
          <w:szCs w:val="28"/>
        </w:rPr>
      </w:pPr>
      <w:r w:rsidRPr="006150DB">
        <w:rPr>
          <w:b/>
          <w:sz w:val="28"/>
          <w:szCs w:val="28"/>
        </w:rPr>
        <w:t>Reference</w:t>
      </w:r>
    </w:p>
    <w:p w14:paraId="231EAA16" w14:textId="77777777" w:rsidR="006150DB" w:rsidRDefault="006150DB" w:rsidP="006150DB">
      <w:pPr>
        <w:ind w:firstLine="0"/>
      </w:pPr>
      <w:r w:rsidRPr="006150DB">
        <w:t>[1] The Linux Kernel API (</w:t>
      </w:r>
      <w:hyperlink r:id="rId11" w:history="1">
        <w:r w:rsidRPr="00D85B65">
          <w:rPr>
            <w:rStyle w:val="Hyperlink"/>
          </w:rPr>
          <w:t>https://www.kernel.org/doc/htmldocs/kernel-api/Appendix</w:t>
        </w:r>
      </w:hyperlink>
      <w:r w:rsidRPr="006150DB">
        <w:t>)</w:t>
      </w:r>
    </w:p>
    <w:p w14:paraId="0D89E874" w14:textId="77777777" w:rsidR="00233C2E" w:rsidRDefault="006150DB" w:rsidP="006150DB">
      <w:pPr>
        <w:ind w:firstLine="0"/>
        <w:rPr>
          <w:b/>
          <w:sz w:val="28"/>
          <w:szCs w:val="28"/>
        </w:rPr>
      </w:pPr>
      <w:r w:rsidRPr="006150DB">
        <w:rPr>
          <w:b/>
          <w:sz w:val="28"/>
          <w:szCs w:val="28"/>
        </w:rPr>
        <w:t>Appendix</w:t>
      </w:r>
    </w:p>
    <w:p w14:paraId="6A6FE01D" w14:textId="3DFAEF13" w:rsidR="006150DB" w:rsidRDefault="006C1404" w:rsidP="006150DB">
      <w:pPr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t>#</w:t>
      </w:r>
      <w:proofErr w:type="spellStart"/>
      <w:r w:rsidR="005E4273">
        <w:rPr>
          <w:b/>
          <w:sz w:val="28"/>
          <w:szCs w:val="28"/>
        </w:rPr>
        <w:t>hw</w:t>
      </w:r>
      <w:r w:rsidR="00233C2E">
        <w:rPr>
          <w:b/>
          <w:sz w:val="28"/>
          <w:szCs w:val="28"/>
        </w:rPr>
        <w:t>_linear</w:t>
      </w:r>
      <w:r w:rsidR="005E4273">
        <w:rPr>
          <w:b/>
          <w:sz w:val="28"/>
          <w:szCs w:val="28"/>
        </w:rPr>
        <w:t>.c</w:t>
      </w:r>
      <w:proofErr w:type="spellEnd"/>
    </w:p>
    <w:p w14:paraId="24A0A547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 xml:space="preserve">#include </w:t>
      </w:r>
      <w:r w:rsidRPr="006C1404">
        <w:rPr>
          <w:rFonts w:ascii="Menlo" w:eastAsia="Times New Roman" w:hAnsi="Menlo" w:cs="Menlo"/>
          <w:color w:val="CE9178"/>
          <w:sz w:val="18"/>
          <w:szCs w:val="18"/>
          <w:lang w:val="en-TW" w:eastAsia="zh-TW"/>
        </w:rPr>
        <w:t>&lt;linux/sched/signal.h&gt;</w:t>
      </w:r>
    </w:p>
    <w:p w14:paraId="41F161AB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 xml:space="preserve">#include </w:t>
      </w:r>
      <w:r w:rsidRPr="006C1404">
        <w:rPr>
          <w:rFonts w:ascii="Menlo" w:eastAsia="Times New Roman" w:hAnsi="Menlo" w:cs="Menlo"/>
          <w:color w:val="CE9178"/>
          <w:sz w:val="18"/>
          <w:szCs w:val="18"/>
          <w:lang w:val="en-TW" w:eastAsia="zh-TW"/>
        </w:rPr>
        <w:t>&lt;linux/string.h&gt;</w:t>
      </w:r>
    </w:p>
    <w:p w14:paraId="643CC4E5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 xml:space="preserve">#include </w:t>
      </w:r>
      <w:r w:rsidRPr="006C1404">
        <w:rPr>
          <w:rFonts w:ascii="Menlo" w:eastAsia="Times New Roman" w:hAnsi="Menlo" w:cs="Menlo"/>
          <w:color w:val="CE9178"/>
          <w:sz w:val="18"/>
          <w:szCs w:val="18"/>
          <w:lang w:val="en-TW" w:eastAsia="zh-TW"/>
        </w:rPr>
        <w:t>&lt;linux/slab.h&gt;</w:t>
      </w:r>
    </w:p>
    <w:p w14:paraId="0A5A74FD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 xml:space="preserve">#include </w:t>
      </w:r>
      <w:r w:rsidRPr="006C1404">
        <w:rPr>
          <w:rFonts w:ascii="Menlo" w:eastAsia="Times New Roman" w:hAnsi="Menlo" w:cs="Menlo"/>
          <w:color w:val="CE9178"/>
          <w:sz w:val="18"/>
          <w:szCs w:val="18"/>
          <w:lang w:val="en-TW" w:eastAsia="zh-TW"/>
        </w:rPr>
        <w:t>&lt;linux/init.h&gt;</w:t>
      </w:r>
    </w:p>
    <w:p w14:paraId="4B46C1AF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 xml:space="preserve">#include </w:t>
      </w:r>
      <w:r w:rsidRPr="006C1404">
        <w:rPr>
          <w:rFonts w:ascii="Menlo" w:eastAsia="Times New Roman" w:hAnsi="Menlo" w:cs="Menlo"/>
          <w:color w:val="CE9178"/>
          <w:sz w:val="18"/>
          <w:szCs w:val="18"/>
          <w:lang w:val="en-TW" w:eastAsia="zh-TW"/>
        </w:rPr>
        <w:t>&lt;linux/module.h&gt;</w:t>
      </w:r>
    </w:p>
    <w:p w14:paraId="7481441E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 xml:space="preserve">#include </w:t>
      </w:r>
      <w:r w:rsidRPr="006C1404">
        <w:rPr>
          <w:rFonts w:ascii="Menlo" w:eastAsia="Times New Roman" w:hAnsi="Menlo" w:cs="Menlo"/>
          <w:color w:val="CE9178"/>
          <w:sz w:val="18"/>
          <w:szCs w:val="18"/>
          <w:lang w:val="en-TW" w:eastAsia="zh-TW"/>
        </w:rPr>
        <w:t>&lt;linux/list.h&gt;</w:t>
      </w:r>
    </w:p>
    <w:p w14:paraId="1E1F222B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 xml:space="preserve">#include </w:t>
      </w:r>
      <w:r w:rsidRPr="006C1404">
        <w:rPr>
          <w:rFonts w:ascii="Menlo" w:eastAsia="Times New Roman" w:hAnsi="Menlo" w:cs="Menlo"/>
          <w:color w:val="CE9178"/>
          <w:sz w:val="18"/>
          <w:szCs w:val="18"/>
          <w:lang w:val="en-TW" w:eastAsia="zh-TW"/>
        </w:rPr>
        <w:t>&lt;linux/sched.h&gt;</w:t>
      </w:r>
    </w:p>
    <w:p w14:paraId="2B6E9B6C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</w:p>
    <w:p w14:paraId="4D4D42DE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6A9955"/>
          <w:sz w:val="18"/>
          <w:szCs w:val="18"/>
          <w:lang w:val="en-TW" w:eastAsia="zh-TW"/>
        </w:rPr>
        <w:t>// init function</w:t>
      </w:r>
    </w:p>
    <w:p w14:paraId="280B272D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>int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hw_init(</w:t>
      </w: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>void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)</w:t>
      </w:r>
    </w:p>
    <w:p w14:paraId="4EEAABBC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{</w:t>
      </w:r>
    </w:p>
    <w:p w14:paraId="1BCB2297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   </w:t>
      </w: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>struct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task_struct *p;</w:t>
      </w:r>
    </w:p>
    <w:p w14:paraId="5AFAC5C8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   </w:t>
      </w: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>char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p_buf_tempalte</w:t>
      </w: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>[]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= KERN_INFO </w:t>
      </w:r>
      <w:r w:rsidRPr="006C1404">
        <w:rPr>
          <w:rFonts w:ascii="Menlo" w:eastAsia="Times New Roman" w:hAnsi="Menlo" w:cs="Menlo"/>
          <w:color w:val="CE9178"/>
          <w:sz w:val="18"/>
          <w:szCs w:val="18"/>
          <w:lang w:val="en-TW" w:eastAsia="zh-TW"/>
        </w:rPr>
        <w:t>"pid: %6d|pname: %20s|state: %6d\n"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;   </w:t>
      </w:r>
    </w:p>
    <w:p w14:paraId="61827C12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</w:p>
    <w:p w14:paraId="65DEA663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   for_each_process(p) {</w:t>
      </w:r>
    </w:p>
    <w:p w14:paraId="29A21ABA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       printk(p_buf_tempalte, p-&gt;pid, p-&gt;comm, p-&gt;state);</w:t>
      </w:r>
    </w:p>
    <w:p w14:paraId="4AE82796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   }</w:t>
      </w:r>
    </w:p>
    <w:p w14:paraId="47439369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</w:p>
    <w:p w14:paraId="067B0EE5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   </w:t>
      </w: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>return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</w:t>
      </w:r>
      <w:r w:rsidRPr="006C1404">
        <w:rPr>
          <w:rFonts w:ascii="Menlo" w:eastAsia="Times New Roman" w:hAnsi="Menlo" w:cs="Menlo"/>
          <w:color w:val="B5CEA8"/>
          <w:sz w:val="18"/>
          <w:szCs w:val="18"/>
          <w:lang w:val="en-TW" w:eastAsia="zh-TW"/>
        </w:rPr>
        <w:t>0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;</w:t>
      </w:r>
    </w:p>
    <w:p w14:paraId="39F7224F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}</w:t>
      </w:r>
    </w:p>
    <w:p w14:paraId="58EC169A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</w:p>
    <w:p w14:paraId="742BECFB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>void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hw_exit(</w:t>
      </w: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>void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)</w:t>
      </w:r>
    </w:p>
    <w:p w14:paraId="542F4D9F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{</w:t>
      </w:r>
    </w:p>
    <w:p w14:paraId="35C1B117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   printk(KERN_INFO </w:t>
      </w:r>
      <w:r w:rsidRPr="006C1404">
        <w:rPr>
          <w:rFonts w:ascii="Menlo" w:eastAsia="Times New Roman" w:hAnsi="Menlo" w:cs="Menlo"/>
          <w:color w:val="CE9178"/>
          <w:sz w:val="18"/>
          <w:szCs w:val="18"/>
          <w:lang w:val="en-TW" w:eastAsia="zh-TW"/>
        </w:rPr>
        <w:t>"remove module\n"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);</w:t>
      </w:r>
    </w:p>
    <w:p w14:paraId="62B3A182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}</w:t>
      </w:r>
    </w:p>
    <w:p w14:paraId="2047F67C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</w:p>
    <w:p w14:paraId="03C7A900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module_init(hw_init);</w:t>
      </w:r>
    </w:p>
    <w:p w14:paraId="1DAB1016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module_exit(hw_exit);</w:t>
      </w:r>
    </w:p>
    <w:p w14:paraId="4694E07A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</w:p>
    <w:p w14:paraId="1DEFF699" w14:textId="77777777" w:rsidR="00233C2E" w:rsidRPr="006C1404" w:rsidRDefault="00233C2E" w:rsidP="006150DB">
      <w:pPr>
        <w:ind w:firstLine="0"/>
        <w:rPr>
          <w:b/>
          <w:sz w:val="28"/>
          <w:szCs w:val="28"/>
          <w:lang w:val="en-TW"/>
        </w:rPr>
      </w:pPr>
    </w:p>
    <w:p w14:paraId="072450D3" w14:textId="77777777" w:rsidR="006C1404" w:rsidRDefault="006C1404" w:rsidP="006150DB">
      <w:pPr>
        <w:ind w:firstLine="0"/>
        <w:rPr>
          <w:b/>
          <w:sz w:val="28"/>
          <w:szCs w:val="28"/>
        </w:rPr>
      </w:pPr>
    </w:p>
    <w:p w14:paraId="29D8F2EE" w14:textId="77777777" w:rsidR="006C1404" w:rsidRDefault="006C1404" w:rsidP="006150DB">
      <w:pPr>
        <w:ind w:firstLine="0"/>
        <w:rPr>
          <w:b/>
          <w:sz w:val="28"/>
          <w:szCs w:val="28"/>
        </w:rPr>
      </w:pPr>
    </w:p>
    <w:p w14:paraId="11B05E5E" w14:textId="02EC4AB7" w:rsidR="00233C2E" w:rsidRDefault="006C1404" w:rsidP="006150DB">
      <w:pPr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#</w:t>
      </w:r>
      <w:proofErr w:type="spellStart"/>
      <w:r w:rsidR="00233C2E">
        <w:rPr>
          <w:b/>
          <w:sz w:val="28"/>
          <w:szCs w:val="28"/>
        </w:rPr>
        <w:t>hw_dfs.c</w:t>
      </w:r>
      <w:proofErr w:type="spellEnd"/>
    </w:p>
    <w:p w14:paraId="39E5E6DF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 xml:space="preserve">#include </w:t>
      </w:r>
      <w:r w:rsidRPr="006C1404">
        <w:rPr>
          <w:rFonts w:ascii="Menlo" w:eastAsia="Times New Roman" w:hAnsi="Menlo" w:cs="Menlo"/>
          <w:color w:val="CE9178"/>
          <w:sz w:val="18"/>
          <w:szCs w:val="18"/>
          <w:lang w:val="en-TW" w:eastAsia="zh-TW"/>
        </w:rPr>
        <w:t>&lt;linux/sched/signal.h&gt;</w:t>
      </w:r>
    </w:p>
    <w:p w14:paraId="43D6D70C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 xml:space="preserve">#include </w:t>
      </w:r>
      <w:r w:rsidRPr="006C1404">
        <w:rPr>
          <w:rFonts w:ascii="Menlo" w:eastAsia="Times New Roman" w:hAnsi="Menlo" w:cs="Menlo"/>
          <w:color w:val="CE9178"/>
          <w:sz w:val="18"/>
          <w:szCs w:val="18"/>
          <w:lang w:val="en-TW" w:eastAsia="zh-TW"/>
        </w:rPr>
        <w:t>&lt;linux/string.h&gt;</w:t>
      </w:r>
    </w:p>
    <w:p w14:paraId="2404BFA0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 xml:space="preserve">#include </w:t>
      </w:r>
      <w:r w:rsidRPr="006C1404">
        <w:rPr>
          <w:rFonts w:ascii="Menlo" w:eastAsia="Times New Roman" w:hAnsi="Menlo" w:cs="Menlo"/>
          <w:color w:val="CE9178"/>
          <w:sz w:val="18"/>
          <w:szCs w:val="18"/>
          <w:lang w:val="en-TW" w:eastAsia="zh-TW"/>
        </w:rPr>
        <w:t>&lt;linux/slab.h&gt;</w:t>
      </w:r>
    </w:p>
    <w:p w14:paraId="653835EA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 xml:space="preserve">#include </w:t>
      </w:r>
      <w:r w:rsidRPr="006C1404">
        <w:rPr>
          <w:rFonts w:ascii="Menlo" w:eastAsia="Times New Roman" w:hAnsi="Menlo" w:cs="Menlo"/>
          <w:color w:val="CE9178"/>
          <w:sz w:val="18"/>
          <w:szCs w:val="18"/>
          <w:lang w:val="en-TW" w:eastAsia="zh-TW"/>
        </w:rPr>
        <w:t>&lt;linux/init.h&gt;</w:t>
      </w:r>
    </w:p>
    <w:p w14:paraId="38793537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 xml:space="preserve">#include </w:t>
      </w:r>
      <w:r w:rsidRPr="006C1404">
        <w:rPr>
          <w:rFonts w:ascii="Menlo" w:eastAsia="Times New Roman" w:hAnsi="Menlo" w:cs="Menlo"/>
          <w:color w:val="CE9178"/>
          <w:sz w:val="18"/>
          <w:szCs w:val="18"/>
          <w:lang w:val="en-TW" w:eastAsia="zh-TW"/>
        </w:rPr>
        <w:t>&lt;linux/module.h&gt;</w:t>
      </w:r>
    </w:p>
    <w:p w14:paraId="1CFB4557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 xml:space="preserve">#include </w:t>
      </w:r>
      <w:r w:rsidRPr="006C1404">
        <w:rPr>
          <w:rFonts w:ascii="Menlo" w:eastAsia="Times New Roman" w:hAnsi="Menlo" w:cs="Menlo"/>
          <w:color w:val="CE9178"/>
          <w:sz w:val="18"/>
          <w:szCs w:val="18"/>
          <w:lang w:val="en-TW" w:eastAsia="zh-TW"/>
        </w:rPr>
        <w:t>&lt;linux/list.h&gt;</w:t>
      </w:r>
    </w:p>
    <w:p w14:paraId="6E9FE395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 xml:space="preserve">#include </w:t>
      </w:r>
      <w:r w:rsidRPr="006C1404">
        <w:rPr>
          <w:rFonts w:ascii="Menlo" w:eastAsia="Times New Roman" w:hAnsi="Menlo" w:cs="Menlo"/>
          <w:color w:val="CE9178"/>
          <w:sz w:val="18"/>
          <w:szCs w:val="18"/>
          <w:lang w:val="en-TW" w:eastAsia="zh-TW"/>
        </w:rPr>
        <w:t>&lt;linux/sched.h&gt;</w:t>
      </w:r>
    </w:p>
    <w:p w14:paraId="06EAC830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</w:p>
    <w:p w14:paraId="780E930E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>char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p_buf_template</w:t>
      </w: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>[]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= KERN_INFO </w:t>
      </w:r>
      <w:r w:rsidRPr="006C1404">
        <w:rPr>
          <w:rFonts w:ascii="Menlo" w:eastAsia="Times New Roman" w:hAnsi="Menlo" w:cs="Menlo"/>
          <w:color w:val="CE9178"/>
          <w:sz w:val="18"/>
          <w:szCs w:val="18"/>
          <w:lang w:val="en-TW" w:eastAsia="zh-TW"/>
        </w:rPr>
        <w:t>"pid: %6d|pname: %20s|state: %6d\n"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;</w:t>
      </w:r>
    </w:p>
    <w:p w14:paraId="622C7413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</w:p>
    <w:p w14:paraId="5E6DDDA2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>void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dfs(</w:t>
      </w: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>struct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task_struct *t_current)</w:t>
      </w:r>
    </w:p>
    <w:p w14:paraId="37DC7CCC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{</w:t>
      </w:r>
    </w:p>
    <w:p w14:paraId="20AC7BFF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   </w:t>
      </w: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>struct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task_struct *t_children;</w:t>
      </w:r>
    </w:p>
    <w:p w14:paraId="141DAFF8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   </w:t>
      </w: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>struct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list_head *l_children;</w:t>
      </w:r>
    </w:p>
    <w:p w14:paraId="51F477C3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</w:p>
    <w:p w14:paraId="2AA3564C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   list_for_each(l_children, &amp;t_current-&gt;children) {</w:t>
      </w:r>
    </w:p>
    <w:p w14:paraId="57326F02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       t_children = list_entry(l_children, </w:t>
      </w: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>struct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task_struct, sibling);</w:t>
      </w:r>
    </w:p>
    <w:p w14:paraId="44D991EB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       printk(p_buf_template, t_children-&gt;pid, t_children-&gt;comm, t_children-&gt;state);</w:t>
      </w:r>
    </w:p>
    <w:p w14:paraId="69BFB751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       dfs(t_children);</w:t>
      </w:r>
    </w:p>
    <w:p w14:paraId="7AE87B2F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   }</w:t>
      </w:r>
    </w:p>
    <w:p w14:paraId="43CAB555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}</w:t>
      </w:r>
    </w:p>
    <w:p w14:paraId="529B5013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</w:p>
    <w:p w14:paraId="2B5BCCB5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6A9955"/>
          <w:sz w:val="18"/>
          <w:szCs w:val="18"/>
          <w:lang w:val="en-TW" w:eastAsia="zh-TW"/>
        </w:rPr>
        <w:t>// init function</w:t>
      </w:r>
    </w:p>
    <w:p w14:paraId="7BC9137E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>int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hw_init(</w:t>
      </w: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>void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)</w:t>
      </w:r>
    </w:p>
    <w:p w14:paraId="6BFDBD82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{</w:t>
      </w:r>
    </w:p>
    <w:p w14:paraId="005C246F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   printk(</w:t>
      </w:r>
      <w:r w:rsidRPr="006C1404">
        <w:rPr>
          <w:rFonts w:ascii="Menlo" w:eastAsia="Times New Roman" w:hAnsi="Menlo" w:cs="Menlo"/>
          <w:color w:val="CE9178"/>
          <w:sz w:val="18"/>
          <w:szCs w:val="18"/>
          <w:lang w:val="en-TW" w:eastAsia="zh-TW"/>
        </w:rPr>
        <w:t>"DFS Starting..."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);</w:t>
      </w:r>
    </w:p>
    <w:p w14:paraId="69EE61B5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   </w:t>
      </w: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>struct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task_struct *p_children;</w:t>
      </w:r>
    </w:p>
    <w:p w14:paraId="79273D1C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</w:p>
    <w:p w14:paraId="71605A06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   printk(p_buf_template, init_task.pid, init_task.comm, init_task.state);</w:t>
      </w:r>
    </w:p>
    <w:p w14:paraId="186A85F4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   dfs(&amp;init_task);</w:t>
      </w:r>
    </w:p>
    <w:p w14:paraId="49A1992A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</w:p>
    <w:p w14:paraId="577DAA96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   </w:t>
      </w: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>return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</w:t>
      </w:r>
      <w:r w:rsidRPr="006C1404">
        <w:rPr>
          <w:rFonts w:ascii="Menlo" w:eastAsia="Times New Roman" w:hAnsi="Menlo" w:cs="Menlo"/>
          <w:color w:val="B5CEA8"/>
          <w:sz w:val="18"/>
          <w:szCs w:val="18"/>
          <w:lang w:val="en-TW" w:eastAsia="zh-TW"/>
        </w:rPr>
        <w:t>0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;</w:t>
      </w:r>
    </w:p>
    <w:p w14:paraId="0B061D87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}</w:t>
      </w:r>
    </w:p>
    <w:p w14:paraId="04A78024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</w:p>
    <w:p w14:paraId="28EB8C1E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>void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hw_exit(</w:t>
      </w:r>
      <w:r w:rsidRPr="006C1404">
        <w:rPr>
          <w:rFonts w:ascii="Menlo" w:eastAsia="Times New Roman" w:hAnsi="Menlo" w:cs="Menlo"/>
          <w:color w:val="569CD6"/>
          <w:sz w:val="18"/>
          <w:szCs w:val="18"/>
          <w:lang w:val="en-TW" w:eastAsia="zh-TW"/>
        </w:rPr>
        <w:t>void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)</w:t>
      </w:r>
    </w:p>
    <w:p w14:paraId="6F6B26B9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{</w:t>
      </w:r>
    </w:p>
    <w:p w14:paraId="7CB98083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 xml:space="preserve">    printk(KERN_INFO </w:t>
      </w:r>
      <w:r w:rsidRPr="006C1404">
        <w:rPr>
          <w:rFonts w:ascii="Menlo" w:eastAsia="Times New Roman" w:hAnsi="Menlo" w:cs="Menlo"/>
          <w:color w:val="CE9178"/>
          <w:sz w:val="18"/>
          <w:szCs w:val="18"/>
          <w:lang w:val="en-TW" w:eastAsia="zh-TW"/>
        </w:rPr>
        <w:t>"remove module\n"</w:t>
      </w: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);</w:t>
      </w:r>
    </w:p>
    <w:p w14:paraId="738424C9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}</w:t>
      </w:r>
    </w:p>
    <w:p w14:paraId="2F843552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</w:p>
    <w:p w14:paraId="7DFE5FD4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module_init(hw_init);</w:t>
      </w:r>
    </w:p>
    <w:p w14:paraId="22AF4E70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  <w:r w:rsidRPr="006C1404"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  <w:t>module_exit(hw_exit);</w:t>
      </w:r>
    </w:p>
    <w:p w14:paraId="3A60F36F" w14:textId="77777777" w:rsidR="006C1404" w:rsidRPr="006C1404" w:rsidRDefault="006C1404" w:rsidP="006C1404">
      <w:pPr>
        <w:shd w:val="clear" w:color="auto" w:fill="1E1E1E"/>
        <w:suppressAutoHyphens w:val="0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val="en-TW" w:eastAsia="zh-TW"/>
        </w:rPr>
      </w:pPr>
    </w:p>
    <w:p w14:paraId="5FFE63E0" w14:textId="05BE26FA" w:rsidR="00AA6AD2" w:rsidRPr="006C1404" w:rsidRDefault="00AA6AD2" w:rsidP="005E4273">
      <w:pPr>
        <w:shd w:val="clear" w:color="auto" w:fill="FFFFFF"/>
        <w:suppressAutoHyphens w:val="0"/>
        <w:spacing w:line="270" w:lineRule="atLeast"/>
        <w:ind w:firstLine="0"/>
        <w:rPr>
          <w:rFonts w:ascii="Menlo" w:eastAsia="Times New Roman" w:hAnsi="Menlo" w:cs="Menlo"/>
          <w:color w:val="000000"/>
          <w:sz w:val="18"/>
          <w:szCs w:val="18"/>
          <w:lang w:val="en-TW" w:eastAsia="zh-TW"/>
        </w:rPr>
      </w:pPr>
    </w:p>
    <w:sectPr w:rsidR="00AA6AD2" w:rsidRPr="006C1404">
      <w:headerReference w:type="default" r:id="rId12"/>
      <w:head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3B1B9F" w14:textId="77777777" w:rsidR="008C391D" w:rsidRDefault="008C391D">
      <w:pPr>
        <w:spacing w:line="240" w:lineRule="auto"/>
      </w:pPr>
      <w:r>
        <w:separator/>
      </w:r>
    </w:p>
  </w:endnote>
  <w:endnote w:type="continuationSeparator" w:id="0">
    <w:p w14:paraId="66A94195" w14:textId="77777777" w:rsidR="008C391D" w:rsidRDefault="008C39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620100" w14:textId="77777777" w:rsidR="008C391D" w:rsidRDefault="008C391D">
      <w:pPr>
        <w:spacing w:line="240" w:lineRule="auto"/>
      </w:pPr>
      <w:r>
        <w:separator/>
      </w:r>
    </w:p>
  </w:footnote>
  <w:footnote w:type="continuationSeparator" w:id="0">
    <w:p w14:paraId="5667C2AD" w14:textId="77777777" w:rsidR="008C391D" w:rsidRDefault="008C39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F2A1CD" w14:textId="512FD6A8" w:rsidR="00AA6AD2" w:rsidRDefault="008C391D">
    <w:pPr>
      <w:pStyle w:val="Header"/>
    </w:pPr>
    <w:sdt>
      <w:sdtPr>
        <w:id w:val="1568531701"/>
        <w:placeholder>
          <w:docPart w:val="73606BFAEB4D0C44952ED6506B2B6273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415151">
          <w:t>OS HW2</w:t>
        </w:r>
      </w:sdtContent>
    </w:sdt>
    <w:r w:rsidR="00E31F21">
      <w:t xml:space="preserve"> </w:t>
    </w:r>
    <w:r w:rsidR="00E31F21">
      <w:fldChar w:fldCharType="begin"/>
    </w:r>
    <w:r w:rsidR="00E31F21">
      <w:instrText xml:space="preserve"> PAGE   \* MERGEFORMAT </w:instrText>
    </w:r>
    <w:r w:rsidR="00E31F21">
      <w:fldChar w:fldCharType="separate"/>
    </w:r>
    <w:r w:rsidR="00E31F21">
      <w:rPr>
        <w:noProof/>
      </w:rPr>
      <w:t>2</w:t>
    </w:r>
    <w:r w:rsidR="00E31F21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BCFD0" w14:textId="2C5D1C42" w:rsidR="00AA6AD2" w:rsidRDefault="008C391D">
    <w:pPr>
      <w:pStyle w:val="Header"/>
    </w:pPr>
    <w:sdt>
      <w:sdtPr>
        <w:id w:val="-348181431"/>
        <w:placeholder>
          <w:docPart w:val="76155301B421F64F98050B238824E26A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724315">
          <w:t>OS HW</w:t>
        </w:r>
        <w:r w:rsidR="00415151">
          <w:t>2</w:t>
        </w:r>
      </w:sdtContent>
    </w:sdt>
    <w:r w:rsidR="00E31F21">
      <w:t xml:space="preserve"> </w:t>
    </w:r>
    <w:r w:rsidR="00E31F21">
      <w:fldChar w:fldCharType="begin"/>
    </w:r>
    <w:r w:rsidR="00E31F21">
      <w:instrText xml:space="preserve"> PAGE   \* MERGEFORMAT </w:instrText>
    </w:r>
    <w:r w:rsidR="00E31F21">
      <w:fldChar w:fldCharType="separate"/>
    </w:r>
    <w:r w:rsidR="00E31F21">
      <w:rPr>
        <w:noProof/>
      </w:rPr>
      <w:t>1</w:t>
    </w:r>
    <w:r w:rsidR="00E31F21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539DE"/>
    <w:multiLevelType w:val="hybridMultilevel"/>
    <w:tmpl w:val="0A445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1C61F1"/>
    <w:multiLevelType w:val="hybridMultilevel"/>
    <w:tmpl w:val="C5FE1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4067CEE"/>
    <w:multiLevelType w:val="hybridMultilevel"/>
    <w:tmpl w:val="C5FE1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B1B5787"/>
    <w:multiLevelType w:val="multilevel"/>
    <w:tmpl w:val="4572ABF8"/>
    <w:numStyleLink w:val="MLAOutline"/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4"/>
  </w:num>
  <w:num w:numId="13">
    <w:abstractNumId w:val="15"/>
  </w:num>
  <w:num w:numId="14">
    <w:abstractNumId w:val="10"/>
  </w:num>
  <w:num w:numId="15">
    <w:abstractNumId w:val="1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758"/>
    <w:rsid w:val="001537E8"/>
    <w:rsid w:val="00233C2E"/>
    <w:rsid w:val="00415151"/>
    <w:rsid w:val="00507758"/>
    <w:rsid w:val="005E4273"/>
    <w:rsid w:val="006150DB"/>
    <w:rsid w:val="006C1404"/>
    <w:rsid w:val="00724315"/>
    <w:rsid w:val="00834D4D"/>
    <w:rsid w:val="008C391D"/>
    <w:rsid w:val="009574B1"/>
    <w:rsid w:val="00AA6AD2"/>
    <w:rsid w:val="00C81242"/>
    <w:rsid w:val="00D82063"/>
    <w:rsid w:val="00E3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E489DD"/>
  <w15:chartTrackingRefBased/>
  <w15:docId w15:val="{A8F814B7-DF65-EF4F-A61D-328D87A5B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firstLine="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customStyle="1" w:styleId="TableTitle">
    <w:name w:val="Table Title"/>
    <w:basedOn w:val="Normal"/>
    <w:next w:val="Normal"/>
    <w:uiPriority w:val="3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5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5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2"/>
    <w:qFormat/>
    <w:pPr>
      <w:ind w:firstLine="0"/>
      <w:jc w:val="center"/>
    </w:pPr>
    <w:rPr>
      <w:rFonts w:asciiTheme="majorHAnsi" w:eastAsiaTheme="majorEastAsia" w:hAnsiTheme="majorHAnsi" w:cstheme="majorBidi"/>
      <w:spacing w:val="-10"/>
      <w:kern w:val="28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spacing w:val="-10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Emphasis">
    <w:name w:val="Emphasis"/>
    <w:basedOn w:val="DefaultParagraphFont"/>
    <w:uiPriority w:val="2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4"/>
    <w:qFormat/>
    <w:pPr>
      <w:spacing w:before="240"/>
    </w:pPr>
  </w:style>
  <w:style w:type="paragraph" w:customStyle="1" w:styleId="TableNote">
    <w:name w:val="Table Note"/>
    <w:basedOn w:val="Normal"/>
    <w:uiPriority w:val="4"/>
    <w:qFormat/>
    <w:pPr>
      <w:numPr>
        <w:numId w:val="11"/>
      </w:numPr>
    </w:pPr>
  </w:style>
  <w:style w:type="paragraph" w:customStyle="1" w:styleId="SectionTitle">
    <w:name w:val="Section Title"/>
    <w:basedOn w:val="Normal"/>
    <w:next w:val="Normal"/>
    <w:uiPriority w:val="3"/>
    <w:qFormat/>
    <w:pPr>
      <w:pageBreakBefore/>
      <w:ind w:firstLine="0"/>
      <w:jc w:val="center"/>
      <w:outlineLvl w:val="0"/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yperlink">
    <w:name w:val="Hyperlink"/>
    <w:basedOn w:val="DefaultParagraphFont"/>
    <w:uiPriority w:val="99"/>
    <w:unhideWhenUsed/>
    <w:rsid w:val="006150DB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50D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1537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5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2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9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8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7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kernel.org/doc/htmldocs/kernel-api/Appendix" TargetMode="Externa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ade/Library/Containers/com.microsoft.Word/Data/Library/Application%20Support/Microsoft/Office/16.0/DTS/en-US%7b84EAB5F7-1A7A-7440-903C-0C2688540F58%7d/%7b9F7B92CB-300A-254C-85C8-4FB3352083EC%7dtf1000209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3606BFAEB4D0C44952ED6506B2B62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14BE0D-CBDF-2742-A985-73CF3C5F2015}"/>
      </w:docPartPr>
      <w:docPartBody>
        <w:p w:rsidR="00143922" w:rsidRDefault="000E1A04">
          <w:pPr>
            <w:pStyle w:val="73606BFAEB4D0C44952ED6506B2B6273"/>
          </w:pPr>
          <w:r>
            <w:t>Row Heading</w:t>
          </w:r>
        </w:p>
      </w:docPartBody>
    </w:docPart>
    <w:docPart>
      <w:docPartPr>
        <w:name w:val="76155301B421F64F98050B238824E2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EF6DC5-C605-474B-A56B-FCCDDF0FB55E}"/>
      </w:docPartPr>
      <w:docPartBody>
        <w:p w:rsidR="00143922" w:rsidRDefault="000E1A04">
          <w:pPr>
            <w:pStyle w:val="76155301B421F64F98050B238824E26A"/>
          </w:pPr>
          <w:r>
            <w:t>Row Heading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62D"/>
    <w:rsid w:val="000E1A04"/>
    <w:rsid w:val="00143922"/>
    <w:rsid w:val="0056262D"/>
    <w:rsid w:val="00BB2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1D5749C01BD954BA6C56CEF9403B792">
    <w:name w:val="51D5749C01BD954BA6C56CEF9403B792"/>
  </w:style>
  <w:style w:type="paragraph" w:customStyle="1" w:styleId="56198F296D2F274BA0121B136092351C">
    <w:name w:val="56198F296D2F274BA0121B136092351C"/>
  </w:style>
  <w:style w:type="paragraph" w:customStyle="1" w:styleId="902E82473400954EBB33A9CA15008AAC">
    <w:name w:val="902E82473400954EBB33A9CA15008AAC"/>
  </w:style>
  <w:style w:type="paragraph" w:customStyle="1" w:styleId="A5658AA23BF8FC429C2A4E1089F5CF1E">
    <w:name w:val="A5658AA23BF8FC429C2A4E1089F5CF1E"/>
  </w:style>
  <w:style w:type="paragraph" w:customStyle="1" w:styleId="6A2BDF5363FFC846A4478AF0C09166DF">
    <w:name w:val="6A2BDF5363FFC846A4478AF0C09166DF"/>
  </w:style>
  <w:style w:type="paragraph" w:customStyle="1" w:styleId="589403ADE0328246B1F5F4E416CB8A7C">
    <w:name w:val="589403ADE0328246B1F5F4E416CB8A7C"/>
  </w:style>
  <w:style w:type="character" w:styleId="Emphasis">
    <w:name w:val="Emphasis"/>
    <w:basedOn w:val="DefaultParagraphFont"/>
    <w:uiPriority w:val="2"/>
    <w:qFormat/>
    <w:rPr>
      <w:i/>
      <w:iCs/>
    </w:rPr>
  </w:style>
  <w:style w:type="paragraph" w:customStyle="1" w:styleId="DC0AFCDE165D004B8677C6D7EEC09816">
    <w:name w:val="DC0AFCDE165D004B8677C6D7EEC09816"/>
  </w:style>
  <w:style w:type="paragraph" w:customStyle="1" w:styleId="FD0F652651648D458B4C9FCCEEA11EF8">
    <w:name w:val="FD0F652651648D458B4C9FCCEEA11EF8"/>
  </w:style>
  <w:style w:type="paragraph" w:customStyle="1" w:styleId="3C4AA5BA5DEDF24EA39473A37A6CA629">
    <w:name w:val="3C4AA5BA5DEDF24EA39473A37A6CA629"/>
  </w:style>
  <w:style w:type="paragraph" w:customStyle="1" w:styleId="935FA87094D19A46A7C0694FB44F002A">
    <w:name w:val="935FA87094D19A46A7C0694FB44F002A"/>
  </w:style>
  <w:style w:type="paragraph" w:customStyle="1" w:styleId="CAA3F407C305D84BA46766BE852CF249">
    <w:name w:val="CAA3F407C305D84BA46766BE852CF249"/>
  </w:style>
  <w:style w:type="paragraph" w:customStyle="1" w:styleId="E8D75A2D8898104B8E2BF31C6AAF654B">
    <w:name w:val="E8D75A2D8898104B8E2BF31C6AAF654B"/>
  </w:style>
  <w:style w:type="paragraph" w:customStyle="1" w:styleId="73606BFAEB4D0C44952ED6506B2B6273">
    <w:name w:val="73606BFAEB4D0C44952ED6506B2B6273"/>
  </w:style>
  <w:style w:type="paragraph" w:customStyle="1" w:styleId="76155301B421F64F98050B238824E26A">
    <w:name w:val="76155301B421F64F98050B238824E26A"/>
  </w:style>
  <w:style w:type="paragraph" w:customStyle="1" w:styleId="8036D082E6B7BD4797202EBD5E770A00">
    <w:name w:val="8036D082E6B7BD4797202EBD5E770A00"/>
  </w:style>
  <w:style w:type="paragraph" w:customStyle="1" w:styleId="1855E8E9B8B5CF49AB6A7540C679E200">
    <w:name w:val="1855E8E9B8B5CF49AB6A7540C679E200"/>
  </w:style>
  <w:style w:type="paragraph" w:customStyle="1" w:styleId="6A593A58ECEA7D4F89FFF93A7234A393">
    <w:name w:val="6A593A58ECEA7D4F89FFF93A7234A393"/>
  </w:style>
  <w:style w:type="paragraph" w:customStyle="1" w:styleId="1D156F921109E748B208A35366D98061">
    <w:name w:val="1D156F921109E748B208A35366D98061"/>
  </w:style>
  <w:style w:type="paragraph" w:customStyle="1" w:styleId="361D9A7D97ADFC4498EB77700E014C39">
    <w:name w:val="361D9A7D97ADFC4498EB77700E014C39"/>
  </w:style>
  <w:style w:type="paragraph" w:customStyle="1" w:styleId="5EEF0F54131D404C95E95AFF852A4945">
    <w:name w:val="5EEF0F54131D404C95E95AFF852A4945"/>
  </w:style>
  <w:style w:type="paragraph" w:customStyle="1" w:styleId="7E2C3652BB3BC342B2CF57754F0518BF">
    <w:name w:val="7E2C3652BB3BC342B2CF57754F0518BF"/>
  </w:style>
  <w:style w:type="paragraph" w:styleId="Bibliography">
    <w:name w:val="Bibliography"/>
    <w:basedOn w:val="Normal"/>
    <w:next w:val="Normal"/>
    <w:uiPriority w:val="37"/>
    <w:semiHidden/>
    <w:unhideWhenUsed/>
    <w:rsid w:val="0056262D"/>
  </w:style>
  <w:style w:type="paragraph" w:customStyle="1" w:styleId="FED9BF36D26F2F4FBEC745AED238F83E">
    <w:name w:val="FED9BF36D26F2F4FBEC745AED238F83E"/>
  </w:style>
  <w:style w:type="paragraph" w:customStyle="1" w:styleId="CFDFE452F1AA924EAFF29CE1A50EB2CB">
    <w:name w:val="CFDFE452F1AA924EAFF29CE1A50EB2CB"/>
    <w:rsid w:val="005626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OS HW2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E72DE8-0C6B-F347-99B5-EEF7B93D2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{9F7B92CB-300A-254C-85C8-4FB3352083EC}tf10002092.dotx</Template>
  <TotalTime>0</TotalTime>
  <Pages>5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2020-03-20T12:42:00Z</cp:lastPrinted>
  <dcterms:created xsi:type="dcterms:W3CDTF">2020-04-03T03:00:00Z</dcterms:created>
  <dcterms:modified xsi:type="dcterms:W3CDTF">2020-04-03T03:00:00Z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TC039848419991</vt:lpwstr>
  </property>
  <property fmtid="{D5CDD505-2E9C-101B-9397-08002B2CF9AE}" pid="3" name="AssetID">
    <vt:lpwstr>TF10002068</vt:lpwstr>
  </property>
</Properties>
</file>